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381209846"/>
        <w:placeholder>
          <w:docPart w:val="2DEEBA54A0DC40B39DEA667F053921E3"/>
        </w:placeholder>
        <w15:appearance w15:val="hidden"/>
      </w:sdtPr>
      <w:sdtEndPr/>
      <w:sdtContent>
        <w:p w14:paraId="69AED688" w14:textId="4F09DD33" w:rsidR="00737A63" w:rsidRDefault="002C6DAC" w:rsidP="00046A59">
          <w:pPr>
            <w:pStyle w:val="Style1"/>
            <w:ind w:left="0"/>
          </w:pPr>
          <w:r>
            <w:t>IIBA Board Meeting</w:t>
          </w:r>
          <w:r w:rsidR="00046A59">
            <w:tab/>
          </w:r>
          <w:r w:rsidR="00046A59">
            <w:tab/>
          </w:r>
        </w:p>
      </w:sdtContent>
    </w:sdt>
    <w:p w14:paraId="7369102C" w14:textId="6E2EF5D1" w:rsidR="00737A63" w:rsidRPr="00046A59" w:rsidRDefault="00AA77CF" w:rsidP="00046A59">
      <w:pPr>
        <w:pStyle w:val="Style2"/>
      </w:pPr>
      <w:r w:rsidRPr="00046A59">
        <w:rPr>
          <w:rStyle w:val="IntenseEmphasis"/>
          <w:color w:val="002060"/>
        </w:rPr>
        <w:t>Date | time</w:t>
      </w:r>
      <w:r w:rsidRPr="00046A59">
        <w:t xml:space="preserve"> </w:t>
      </w:r>
      <w:sdt>
        <w:sdtPr>
          <w:id w:val="705675763"/>
          <w:placeholder>
            <w:docPart w:val="4573D9F0930F4F7E9BF8A2B8D161A373"/>
          </w:placeholder>
          <w:date w:fullDate="2018-03-16T14:00:00Z">
            <w:dateFormat w:val="M/d/yyyy h:mm am/pm"/>
            <w:lid w:val="en-US"/>
            <w:storeMappedDataAs w:val="dateTime"/>
            <w:calendar w:val="gregorian"/>
          </w:date>
        </w:sdtPr>
        <w:sdtEndPr/>
        <w:sdtContent>
          <w:r w:rsidR="002C6DAC">
            <w:t>3/16/2018 2:00 PM</w:t>
          </w:r>
        </w:sdtContent>
      </w:sdt>
      <w:r w:rsidRPr="00046A59">
        <w:t xml:space="preserve">| </w:t>
      </w:r>
      <w:r w:rsidRPr="00046A59">
        <w:rPr>
          <w:rStyle w:val="IntenseEmphasis"/>
          <w:color w:val="002060"/>
        </w:rPr>
        <w:t>Location</w:t>
      </w:r>
      <w:r w:rsidRPr="00046A59">
        <w:t xml:space="preserve"> </w:t>
      </w:r>
      <w:sdt>
        <w:sdtPr>
          <w:id w:val="465398058"/>
          <w:placeholder>
            <w:docPart w:val="1F550089752A4F70B860FB2E1256F704"/>
          </w:placeholder>
          <w15:appearance w15:val="hidden"/>
        </w:sdtPr>
        <w:sdtEndPr/>
        <w:sdtContent>
          <w:r w:rsidR="002C6DAC">
            <w:t>Clayton Homes</w:t>
          </w:r>
        </w:sdtContent>
      </w:sdt>
    </w:p>
    <w:tbl>
      <w:tblPr>
        <w:tblW w:w="5000" w:type="pct"/>
        <w:tblBorders>
          <w:left w:val="single" w:sz="8" w:space="0" w:color="A5B592" w:themeColor="accent1"/>
        </w:tblBorders>
        <w:tblLayout w:type="fixed"/>
        <w:tblCellMar>
          <w:left w:w="0" w:type="dxa"/>
          <w:right w:w="0" w:type="dxa"/>
        </w:tblCellMar>
        <w:tblLook w:val="04A0" w:firstRow="1" w:lastRow="0" w:firstColumn="1" w:lastColumn="0" w:noHBand="0" w:noVBand="1"/>
        <w:tblDescription w:val="Meeting participants"/>
      </w:tblPr>
      <w:tblGrid>
        <w:gridCol w:w="5395"/>
        <w:gridCol w:w="5395"/>
      </w:tblGrid>
      <w:tr w:rsidR="00737A63" w14:paraId="0FACE575" w14:textId="77777777">
        <w:tc>
          <w:tcPr>
            <w:tcW w:w="5400" w:type="dxa"/>
            <w:tcBorders>
              <w:right w:val="single" w:sz="8" w:space="0" w:color="A5B592" w:themeColor="accent1"/>
            </w:tcBorders>
          </w:tcPr>
          <w:tbl>
            <w:tblPr>
              <w:tblW w:w="5335" w:type="dxa"/>
              <w:tblInd w:w="1" w:type="dxa"/>
              <w:tblBorders>
                <w:left w:val="single" w:sz="4" w:space="0" w:color="F3A447" w:themeColor="accent2"/>
              </w:tblBorders>
              <w:tblLayout w:type="fixed"/>
              <w:tblCellMar>
                <w:left w:w="0" w:type="dxa"/>
                <w:right w:w="0" w:type="dxa"/>
              </w:tblCellMar>
              <w:tblLook w:val="04A0" w:firstRow="1" w:lastRow="0" w:firstColumn="1" w:lastColumn="0" w:noHBand="0" w:noVBand="1"/>
              <w:tblDescription w:val="Meeting participants 1"/>
            </w:tblPr>
            <w:tblGrid>
              <w:gridCol w:w="2400"/>
              <w:gridCol w:w="2935"/>
            </w:tblGrid>
            <w:tr w:rsidR="00737A63" w14:paraId="6E182FE0" w14:textId="77777777" w:rsidTr="00046A59">
              <w:tc>
                <w:tcPr>
                  <w:tcW w:w="2400" w:type="dxa"/>
                  <w:tcBorders>
                    <w:left w:val="nil"/>
                  </w:tcBorders>
                  <w:shd w:val="clear" w:color="auto" w:fill="auto"/>
                </w:tcPr>
                <w:p w14:paraId="209E4FFD" w14:textId="77777777" w:rsidR="00737A63" w:rsidRDefault="00AA77CF" w:rsidP="00046A59">
                  <w:pPr>
                    <w:pStyle w:val="Style2"/>
                  </w:pPr>
                  <w:r>
                    <w:t>Meeting called by</w:t>
                  </w:r>
                </w:p>
              </w:tc>
              <w:sdt>
                <w:sdtPr>
                  <w:id w:val="882985375"/>
                  <w:placeholder>
                    <w:docPart w:val="ACA450CEB45149E4A374FD3788FD4F41"/>
                  </w:placeholder>
                  <w15:appearance w15:val="hidden"/>
                </w:sdtPr>
                <w:sdtEndPr/>
                <w:sdtContent>
                  <w:tc>
                    <w:tcPr>
                      <w:tcW w:w="2935" w:type="dxa"/>
                      <w:tcBorders>
                        <w:right w:val="nil"/>
                      </w:tcBorders>
                      <w:shd w:val="clear" w:color="auto" w:fill="auto"/>
                    </w:tcPr>
                    <w:p w14:paraId="746F54E1" w14:textId="712E5189" w:rsidR="00737A63" w:rsidRDefault="002C6DAC" w:rsidP="00046A59">
                      <w:pPr>
                        <w:pStyle w:val="Style2"/>
                      </w:pPr>
                      <w:r>
                        <w:t>Marie Brady</w:t>
                      </w:r>
                    </w:p>
                  </w:tc>
                </w:sdtContent>
              </w:sdt>
            </w:tr>
            <w:tr w:rsidR="00737A63" w14:paraId="68AEF250" w14:textId="77777777" w:rsidTr="00046A59">
              <w:tc>
                <w:tcPr>
                  <w:tcW w:w="2400" w:type="dxa"/>
                  <w:tcBorders>
                    <w:left w:val="nil"/>
                  </w:tcBorders>
                  <w:shd w:val="clear" w:color="auto" w:fill="auto"/>
                </w:tcPr>
                <w:p w14:paraId="30F19332" w14:textId="77777777" w:rsidR="00737A63" w:rsidRDefault="00AA77CF" w:rsidP="00046A59">
                  <w:pPr>
                    <w:pStyle w:val="Style2"/>
                  </w:pPr>
                  <w:r>
                    <w:t>Type of meeting</w:t>
                  </w:r>
                </w:p>
              </w:tc>
              <w:sdt>
                <w:sdtPr>
                  <w:id w:val="-1539655202"/>
                  <w:placeholder>
                    <w:docPart w:val="7B97643C3AAD4E1BA6185FE5DB150905"/>
                  </w:placeholder>
                  <w15:appearance w15:val="hidden"/>
                </w:sdtPr>
                <w:sdtEndPr/>
                <w:sdtContent>
                  <w:tc>
                    <w:tcPr>
                      <w:tcW w:w="2935" w:type="dxa"/>
                      <w:tcBorders>
                        <w:right w:val="nil"/>
                      </w:tcBorders>
                      <w:shd w:val="clear" w:color="auto" w:fill="auto"/>
                    </w:tcPr>
                    <w:p w14:paraId="3EA8B184" w14:textId="666B8DE3" w:rsidR="00737A63" w:rsidRDefault="002C6DAC" w:rsidP="00046A59">
                      <w:pPr>
                        <w:pStyle w:val="Style2"/>
                      </w:pPr>
                      <w:r>
                        <w:t>Review speakers and topic for next member meeting</w:t>
                      </w:r>
                    </w:p>
                  </w:tc>
                </w:sdtContent>
              </w:sdt>
            </w:tr>
            <w:tr w:rsidR="00737A63" w14:paraId="7C7A3717" w14:textId="77777777" w:rsidTr="00046A59">
              <w:tc>
                <w:tcPr>
                  <w:tcW w:w="2400" w:type="dxa"/>
                  <w:tcBorders>
                    <w:left w:val="nil"/>
                  </w:tcBorders>
                  <w:shd w:val="clear" w:color="auto" w:fill="auto"/>
                </w:tcPr>
                <w:p w14:paraId="1A92CD58" w14:textId="77777777" w:rsidR="00737A63" w:rsidRDefault="00AA77CF" w:rsidP="00046A59">
                  <w:pPr>
                    <w:pStyle w:val="Style2"/>
                  </w:pPr>
                  <w:r>
                    <w:t>Facilitator</w:t>
                  </w:r>
                </w:p>
              </w:tc>
              <w:sdt>
                <w:sdtPr>
                  <w:id w:val="-582762193"/>
                  <w:placeholder>
                    <w:docPart w:val="60E84E4668E5405C86ED76DFB1C3272C"/>
                  </w:placeholder>
                  <w15:appearance w15:val="hidden"/>
                </w:sdtPr>
                <w:sdtEndPr/>
                <w:sdtContent>
                  <w:tc>
                    <w:tcPr>
                      <w:tcW w:w="2935" w:type="dxa"/>
                      <w:tcBorders>
                        <w:right w:val="nil"/>
                      </w:tcBorders>
                      <w:shd w:val="clear" w:color="auto" w:fill="auto"/>
                    </w:tcPr>
                    <w:p w14:paraId="0CDC5A20" w14:textId="5CCA9F11" w:rsidR="00737A63" w:rsidRDefault="002C6DAC" w:rsidP="00046A59">
                      <w:pPr>
                        <w:pStyle w:val="Style2"/>
                      </w:pPr>
                      <w:r>
                        <w:t>Marie Brady</w:t>
                      </w:r>
                    </w:p>
                  </w:tc>
                </w:sdtContent>
              </w:sdt>
            </w:tr>
            <w:tr w:rsidR="00737A63" w14:paraId="73395125" w14:textId="77777777" w:rsidTr="00046A59">
              <w:tc>
                <w:tcPr>
                  <w:tcW w:w="2400" w:type="dxa"/>
                  <w:tcBorders>
                    <w:left w:val="nil"/>
                  </w:tcBorders>
                  <w:shd w:val="clear" w:color="auto" w:fill="auto"/>
                </w:tcPr>
                <w:p w14:paraId="77A079C5" w14:textId="77777777" w:rsidR="00737A63" w:rsidRDefault="00AA77CF" w:rsidP="00046A59">
                  <w:pPr>
                    <w:pStyle w:val="Style2"/>
                  </w:pPr>
                  <w:r>
                    <w:t>Note taker</w:t>
                  </w:r>
                </w:p>
              </w:tc>
              <w:sdt>
                <w:sdtPr>
                  <w:id w:val="-2138095640"/>
                  <w:placeholder>
                    <w:docPart w:val="4E18D217E4284FFCAB68D2DADEF461C1"/>
                  </w:placeholder>
                  <w15:appearance w15:val="hidden"/>
                </w:sdtPr>
                <w:sdtEndPr/>
                <w:sdtContent>
                  <w:tc>
                    <w:tcPr>
                      <w:tcW w:w="2935" w:type="dxa"/>
                      <w:tcBorders>
                        <w:right w:val="nil"/>
                      </w:tcBorders>
                      <w:shd w:val="clear" w:color="auto" w:fill="auto"/>
                    </w:tcPr>
                    <w:p w14:paraId="626C63B0" w14:textId="213FECBF" w:rsidR="00737A63" w:rsidRDefault="002C6DAC" w:rsidP="00046A59">
                      <w:pPr>
                        <w:pStyle w:val="Style2"/>
                      </w:pPr>
                      <w:r>
                        <w:t>Michelle Oslin</w:t>
                      </w:r>
                    </w:p>
                  </w:tc>
                </w:sdtContent>
              </w:sdt>
            </w:tr>
            <w:tr w:rsidR="00737A63" w14:paraId="5D38BEE6" w14:textId="77777777" w:rsidTr="00046A59">
              <w:tc>
                <w:tcPr>
                  <w:tcW w:w="2400" w:type="dxa"/>
                  <w:tcBorders>
                    <w:left w:val="nil"/>
                  </w:tcBorders>
                  <w:shd w:val="clear" w:color="auto" w:fill="auto"/>
                </w:tcPr>
                <w:p w14:paraId="78EADC18" w14:textId="77777777" w:rsidR="00737A63" w:rsidRDefault="00737A63" w:rsidP="00046A59">
                  <w:pPr>
                    <w:pStyle w:val="Style2"/>
                  </w:pPr>
                </w:p>
              </w:tc>
              <w:tc>
                <w:tcPr>
                  <w:tcW w:w="2935" w:type="dxa"/>
                  <w:tcBorders>
                    <w:right w:val="nil"/>
                  </w:tcBorders>
                  <w:shd w:val="clear" w:color="auto" w:fill="auto"/>
                </w:tcPr>
                <w:p w14:paraId="650A7509" w14:textId="77777777" w:rsidR="00737A63" w:rsidRDefault="00737A63" w:rsidP="00046A59">
                  <w:pPr>
                    <w:pStyle w:val="Style2"/>
                  </w:pPr>
                </w:p>
              </w:tc>
            </w:tr>
          </w:tbl>
          <w:p w14:paraId="65005538" w14:textId="77777777" w:rsidR="00737A63" w:rsidRDefault="00737A63" w:rsidP="00046A59">
            <w:pPr>
              <w:pStyle w:val="Style2"/>
            </w:pPr>
          </w:p>
        </w:tc>
        <w:tc>
          <w:tcPr>
            <w:tcW w:w="5400" w:type="dxa"/>
            <w:tcBorders>
              <w:left w:val="single" w:sz="8" w:space="0" w:color="A5B592" w:themeColor="accent1"/>
            </w:tcBorders>
          </w:tcPr>
          <w:p w14:paraId="6DC4D1C0" w14:textId="77777777" w:rsidR="00605EFC" w:rsidRDefault="002C6DAC" w:rsidP="00046A59">
            <w:pPr>
              <w:pStyle w:val="Style2"/>
            </w:pPr>
            <w:r>
              <w:t xml:space="preserve">Attendees:  </w:t>
            </w:r>
          </w:p>
          <w:p w14:paraId="02B956E3" w14:textId="77777777" w:rsidR="00605EFC" w:rsidRDefault="002C6DAC" w:rsidP="00046A59">
            <w:pPr>
              <w:pStyle w:val="Style2"/>
            </w:pPr>
            <w:r>
              <w:t xml:space="preserve">Marie Brady, </w:t>
            </w:r>
          </w:p>
          <w:p w14:paraId="1873FE95" w14:textId="34FA55C6" w:rsidR="00605EFC" w:rsidRDefault="002C6DAC" w:rsidP="00046A59">
            <w:pPr>
              <w:pStyle w:val="Style2"/>
            </w:pPr>
            <w:r>
              <w:t xml:space="preserve">Pearl Cooley, </w:t>
            </w:r>
          </w:p>
          <w:p w14:paraId="19209003" w14:textId="11417D63" w:rsidR="00605EFC" w:rsidRDefault="002C6DAC" w:rsidP="00046A59">
            <w:pPr>
              <w:pStyle w:val="Style2"/>
            </w:pPr>
            <w:r>
              <w:t xml:space="preserve">Nathan Foutch, </w:t>
            </w:r>
          </w:p>
          <w:p w14:paraId="58D2331D" w14:textId="32AFB0DB" w:rsidR="00737A63" w:rsidRDefault="002C6DAC" w:rsidP="00046A59">
            <w:pPr>
              <w:pStyle w:val="Style2"/>
            </w:pPr>
            <w:r>
              <w:t>Michelle Oslin</w:t>
            </w:r>
          </w:p>
          <w:p w14:paraId="12FFBD59" w14:textId="77777777" w:rsidR="00737A63" w:rsidRDefault="00AA77CF" w:rsidP="00046A59">
            <w:pPr>
              <w:pStyle w:val="Style2"/>
            </w:pPr>
            <w:r>
              <w:t xml:space="preserve">Please read </w:t>
            </w:r>
            <w:sdt>
              <w:sdtPr>
                <w:id w:val="55895789"/>
                <w:placeholder>
                  <w:docPart w:val="CCC7A8538DB54EB1878F47EE0DFBA5CE"/>
                </w:placeholder>
                <w:showingPlcHdr/>
                <w15:appearance w15:val="hidden"/>
              </w:sdtPr>
              <w:sdtEndPr/>
              <w:sdtContent>
                <w:r>
                  <w:t>[Please read]</w:t>
                </w:r>
              </w:sdtContent>
            </w:sdt>
          </w:p>
          <w:p w14:paraId="780FC2B1" w14:textId="77777777" w:rsidR="00737A63" w:rsidRDefault="00AA77CF" w:rsidP="00046A59">
            <w:pPr>
              <w:pStyle w:val="Style2"/>
            </w:pPr>
            <w:r>
              <w:t xml:space="preserve">Please bring </w:t>
            </w:r>
            <w:sdt>
              <w:sdtPr>
                <w:id w:val="-1976213528"/>
                <w:placeholder>
                  <w:docPart w:val="3744A66E78C64F54A2B72D31E44D96A5"/>
                </w:placeholder>
                <w:showingPlcHdr/>
                <w15:appearance w15:val="hidden"/>
              </w:sdtPr>
              <w:sdtEndPr/>
              <w:sdtContent>
                <w:r>
                  <w:t>[Please bring]</w:t>
                </w:r>
              </w:sdtContent>
            </w:sdt>
          </w:p>
        </w:tc>
      </w:tr>
    </w:tbl>
    <w:p w14:paraId="76EB755E" w14:textId="77777777" w:rsidR="00737A63" w:rsidRDefault="00AA77CF" w:rsidP="00046A59">
      <w:pPr>
        <w:pStyle w:val="Style3"/>
      </w:pPr>
      <w:r>
        <w:t>Agenda Items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Description w:val="Agenda table"/>
      </w:tblPr>
      <w:tblGrid>
        <w:gridCol w:w="10800"/>
      </w:tblGrid>
      <w:tr w:rsidR="00737A63" w14:paraId="76A63093" w14:textId="77777777">
        <w:trPr>
          <w:tblHeader/>
        </w:trPr>
        <w:tc>
          <w:tcPr>
            <w:tcW w:w="10800" w:type="dxa"/>
            <w:tcBorders>
              <w:top w:val="nil"/>
              <w:left w:val="nil"/>
              <w:bottom w:val="nil"/>
              <w:right w:val="nil"/>
            </w:tcBorders>
          </w:tcPr>
          <w:tbl>
            <w:tblPr>
              <w:tblW w:w="5000" w:type="pct"/>
              <w:tblCellMar>
                <w:left w:w="0" w:type="dxa"/>
                <w:right w:w="0" w:type="dxa"/>
              </w:tblCellMar>
              <w:tblLook w:val="04A0" w:firstRow="1" w:lastRow="0" w:firstColumn="1" w:lastColumn="0" w:noHBand="0" w:noVBand="1"/>
              <w:tblDescription w:val="Agenda title"/>
            </w:tblPr>
            <w:tblGrid>
              <w:gridCol w:w="6660"/>
              <w:gridCol w:w="2340"/>
              <w:gridCol w:w="1800"/>
            </w:tblGrid>
            <w:tr w:rsidR="00737A63" w14:paraId="572C51E0" w14:textId="77777777">
              <w:tc>
                <w:tcPr>
                  <w:tcW w:w="6660" w:type="dxa"/>
                </w:tcPr>
                <w:p w14:paraId="42029C5F" w14:textId="77777777" w:rsidR="00737A63" w:rsidRDefault="00AA77CF">
                  <w:pPr>
                    <w:pStyle w:val="Heading3"/>
                    <w:spacing w:after="0"/>
                  </w:pPr>
                  <w:r>
                    <w:t>Topic</w:t>
                  </w:r>
                </w:p>
              </w:tc>
              <w:tc>
                <w:tcPr>
                  <w:tcW w:w="2340" w:type="dxa"/>
                </w:tcPr>
                <w:p w14:paraId="7935C0D9" w14:textId="77777777" w:rsidR="00737A63" w:rsidRDefault="00AA77CF">
                  <w:pPr>
                    <w:pStyle w:val="Heading3"/>
                    <w:spacing w:after="0"/>
                  </w:pPr>
                  <w:r>
                    <w:t>Presenter</w:t>
                  </w:r>
                </w:p>
              </w:tc>
              <w:tc>
                <w:tcPr>
                  <w:tcW w:w="1800" w:type="dxa"/>
                </w:tcPr>
                <w:p w14:paraId="1E344AF5" w14:textId="77777777" w:rsidR="00737A63" w:rsidRDefault="00AA77CF">
                  <w:pPr>
                    <w:pStyle w:val="Heading3"/>
                    <w:spacing w:after="0"/>
                  </w:pPr>
                  <w:r>
                    <w:t>Time allotted</w:t>
                  </w:r>
                </w:p>
              </w:tc>
            </w:tr>
          </w:tbl>
          <w:p w14:paraId="5A4DD30B" w14:textId="77777777" w:rsidR="00737A63" w:rsidRDefault="00737A63">
            <w:pPr>
              <w:pStyle w:val="Heading3"/>
              <w:spacing w:after="0"/>
            </w:pPr>
          </w:p>
        </w:tc>
      </w:tr>
      <w:tr w:rsidR="00737A63" w14:paraId="10A7C42D" w14:textId="77777777">
        <w:tc>
          <w:tcPr>
            <w:tcW w:w="10800" w:type="dxa"/>
            <w:tcBorders>
              <w:top w:val="nil"/>
              <w:left w:val="nil"/>
              <w:bottom w:val="nil"/>
              <w:right w:val="nil"/>
            </w:tcBorders>
          </w:tcPr>
          <w:tbl>
            <w:tblPr>
              <w:tblW w:w="10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Description w:val="Agenda items"/>
            </w:tblPr>
            <w:tblGrid>
              <w:gridCol w:w="544"/>
              <w:gridCol w:w="6148"/>
              <w:gridCol w:w="2361"/>
              <w:gridCol w:w="1810"/>
            </w:tblGrid>
            <w:tr w:rsidR="00737A63" w14:paraId="39150AF6" w14:textId="77777777" w:rsidTr="00196BAF">
              <w:trPr>
                <w:trHeight w:val="379"/>
              </w:trPr>
              <w:sdt>
                <w:sdtPr>
                  <w:id w:val="-541747410"/>
                  <w15:appearance w15:val="hidden"/>
                  <w14:checkbox>
                    <w14:checked w14:val="0"/>
                    <w14:checkedState w14:val="00FC" w14:font="Wingdings"/>
                    <w14:uncheckedState w14:val="2610" w14:font="MS Gothic"/>
                  </w14:checkbox>
                </w:sdtPr>
                <w:sdtEndPr/>
                <w:sdtContent>
                  <w:tc>
                    <w:tcPr>
                      <w:tcW w:w="544" w:type="dxa"/>
                    </w:tcPr>
                    <w:p w14:paraId="60A2609A" w14:textId="0F9C67D1" w:rsidR="00737A63" w:rsidRDefault="00196BAF" w:rsidP="00FD3FAE">
                      <w:pPr>
                        <w:spacing w:after="0"/>
                        <w:jc w:val="center"/>
                      </w:pPr>
                      <w:r>
                        <w:rPr>
                          <w:rFonts w:ascii="MS Gothic" w:eastAsia="MS Gothic" w:hAnsi="MS Gothic" w:hint="eastAsia"/>
                        </w:rPr>
                        <w:t>☐</w:t>
                      </w:r>
                    </w:p>
                  </w:tc>
                </w:sdtContent>
              </w:sdt>
              <w:tc>
                <w:tcPr>
                  <w:tcW w:w="6148" w:type="dxa"/>
                </w:tcPr>
                <w:p w14:paraId="5060CEAF" w14:textId="560845C2" w:rsidR="00737A63" w:rsidRDefault="002C6DAC" w:rsidP="00196BAF">
                  <w:pPr>
                    <w:spacing w:after="0"/>
                    <w:ind w:left="0"/>
                  </w:pPr>
                  <w:r>
                    <w:t>Interview for April guest speaker</w:t>
                  </w:r>
                </w:p>
              </w:tc>
              <w:tc>
                <w:tcPr>
                  <w:tcW w:w="2361" w:type="dxa"/>
                </w:tcPr>
                <w:p w14:paraId="2CE5E824" w14:textId="168B1539" w:rsidR="00737A63" w:rsidRDefault="002C6DAC" w:rsidP="00FD3FAE">
                  <w:pPr>
                    <w:spacing w:after="0"/>
                    <w:jc w:val="center"/>
                  </w:pPr>
                  <w:r>
                    <w:t>Kristina Hardin</w:t>
                  </w:r>
                </w:p>
              </w:tc>
              <w:tc>
                <w:tcPr>
                  <w:tcW w:w="1810" w:type="dxa"/>
                </w:tcPr>
                <w:p w14:paraId="0B077B62" w14:textId="57DB0BB9" w:rsidR="00737A63" w:rsidRDefault="002C6DAC" w:rsidP="00FD3FAE">
                  <w:pPr>
                    <w:spacing w:after="0"/>
                    <w:jc w:val="center"/>
                  </w:pPr>
                  <w:r>
                    <w:t>15</w:t>
                  </w:r>
                  <w:r w:rsidR="00196BAF">
                    <w:t xml:space="preserve"> Minutes</w:t>
                  </w:r>
                </w:p>
              </w:tc>
            </w:tr>
            <w:tr w:rsidR="00196BAF" w14:paraId="0B566131" w14:textId="77777777" w:rsidTr="00196BAF">
              <w:trPr>
                <w:trHeight w:val="379"/>
              </w:trPr>
              <w:sdt>
                <w:sdtPr>
                  <w:id w:val="478805058"/>
                  <w15:appearance w15:val="hidden"/>
                  <w14:checkbox>
                    <w14:checked w14:val="0"/>
                    <w14:checkedState w14:val="00FC" w14:font="Wingdings"/>
                    <w14:uncheckedState w14:val="2610" w14:font="MS Gothic"/>
                  </w14:checkbox>
                </w:sdtPr>
                <w:sdtEndPr/>
                <w:sdtContent>
                  <w:tc>
                    <w:tcPr>
                      <w:tcW w:w="544" w:type="dxa"/>
                    </w:tcPr>
                    <w:p w14:paraId="77524738" w14:textId="77777777" w:rsidR="00196BAF" w:rsidRDefault="00196BAF" w:rsidP="00196BAF">
                      <w:pPr>
                        <w:spacing w:after="0"/>
                        <w:jc w:val="center"/>
                      </w:pPr>
                      <w:r>
                        <w:rPr>
                          <w:rFonts w:ascii="MS Gothic" w:eastAsia="MS Gothic" w:hAnsi="MS Gothic" w:hint="eastAsia"/>
                        </w:rPr>
                        <w:t>☐</w:t>
                      </w:r>
                    </w:p>
                  </w:tc>
                </w:sdtContent>
              </w:sdt>
              <w:tc>
                <w:tcPr>
                  <w:tcW w:w="6148" w:type="dxa"/>
                </w:tcPr>
                <w:p w14:paraId="2A8336F7" w14:textId="3F8AE8B5" w:rsidR="00196BAF" w:rsidRDefault="002C6DAC" w:rsidP="00196BAF">
                  <w:pPr>
                    <w:spacing w:after="0"/>
                  </w:pPr>
                  <w:r>
                    <w:t>Discussed March guest speaker’s topics</w:t>
                  </w:r>
                </w:p>
              </w:tc>
              <w:tc>
                <w:tcPr>
                  <w:tcW w:w="2361" w:type="dxa"/>
                </w:tcPr>
                <w:p w14:paraId="06E072E2" w14:textId="69BCAF76" w:rsidR="00196BAF" w:rsidRDefault="002C6DAC" w:rsidP="00196BAF">
                  <w:pPr>
                    <w:spacing w:after="0"/>
                    <w:jc w:val="center"/>
                  </w:pPr>
                  <w:r>
                    <w:t>Nathan Foutch</w:t>
                  </w:r>
                </w:p>
              </w:tc>
              <w:tc>
                <w:tcPr>
                  <w:tcW w:w="1810" w:type="dxa"/>
                </w:tcPr>
                <w:p w14:paraId="6BA3F0B6" w14:textId="4C7E7C25" w:rsidR="00196BAF" w:rsidRDefault="002C6DAC" w:rsidP="00196BAF">
                  <w:pPr>
                    <w:spacing w:after="0"/>
                    <w:jc w:val="center"/>
                  </w:pPr>
                  <w:r>
                    <w:t>15</w:t>
                  </w:r>
                  <w:r w:rsidR="00196BAF">
                    <w:t xml:space="preserve"> Minutes</w:t>
                  </w:r>
                </w:p>
              </w:tc>
            </w:tr>
            <w:tr w:rsidR="00196BAF" w14:paraId="5F05BA8A" w14:textId="77777777" w:rsidTr="00196BAF">
              <w:trPr>
                <w:trHeight w:val="379"/>
              </w:trPr>
              <w:sdt>
                <w:sdtPr>
                  <w:id w:val="-474600816"/>
                  <w15:appearance w15:val="hidden"/>
                  <w14:checkbox>
                    <w14:checked w14:val="0"/>
                    <w14:checkedState w14:val="00FC" w14:font="Wingdings"/>
                    <w14:uncheckedState w14:val="2610" w14:font="MS Gothic"/>
                  </w14:checkbox>
                </w:sdtPr>
                <w:sdtEndPr/>
                <w:sdtContent>
                  <w:tc>
                    <w:tcPr>
                      <w:tcW w:w="544" w:type="dxa"/>
                    </w:tcPr>
                    <w:p w14:paraId="0BDB5E02" w14:textId="77777777" w:rsidR="00196BAF" w:rsidRDefault="00196BAF" w:rsidP="00196BAF">
                      <w:pPr>
                        <w:spacing w:after="0"/>
                        <w:jc w:val="center"/>
                      </w:pPr>
                      <w:r>
                        <w:rPr>
                          <w:rFonts w:ascii="MS Gothic" w:eastAsia="MS Gothic" w:hAnsi="MS Gothic" w:hint="eastAsia"/>
                        </w:rPr>
                        <w:t>☐</w:t>
                      </w:r>
                    </w:p>
                  </w:tc>
                </w:sdtContent>
              </w:sdt>
              <w:tc>
                <w:tcPr>
                  <w:tcW w:w="6148" w:type="dxa"/>
                </w:tcPr>
                <w:p w14:paraId="79B237F5" w14:textId="63C66345" w:rsidR="00196BAF" w:rsidRDefault="00196BAF" w:rsidP="00196BAF">
                  <w:pPr>
                    <w:spacing w:after="0"/>
                  </w:pPr>
                </w:p>
              </w:tc>
              <w:tc>
                <w:tcPr>
                  <w:tcW w:w="2361" w:type="dxa"/>
                </w:tcPr>
                <w:p w14:paraId="4519ABEA" w14:textId="524608A4" w:rsidR="00196BAF" w:rsidRDefault="00196BAF" w:rsidP="00196BAF">
                  <w:pPr>
                    <w:spacing w:after="0"/>
                    <w:jc w:val="center"/>
                  </w:pPr>
                </w:p>
              </w:tc>
              <w:tc>
                <w:tcPr>
                  <w:tcW w:w="1810" w:type="dxa"/>
                </w:tcPr>
                <w:p w14:paraId="04E4F7DE" w14:textId="072C870F" w:rsidR="00196BAF" w:rsidRDefault="00196BAF" w:rsidP="00196BAF">
                  <w:pPr>
                    <w:spacing w:after="0"/>
                    <w:jc w:val="center"/>
                  </w:pPr>
                </w:p>
              </w:tc>
            </w:tr>
          </w:tbl>
          <w:p w14:paraId="79D2377E" w14:textId="77777777" w:rsidR="00737A63" w:rsidRDefault="00737A63" w:rsidP="00FD3FAE">
            <w:pPr>
              <w:spacing w:after="0"/>
              <w:jc w:val="center"/>
            </w:pPr>
          </w:p>
        </w:tc>
      </w:tr>
    </w:tbl>
    <w:p w14:paraId="0F1DBF4D" w14:textId="77777777" w:rsidR="00737A63" w:rsidRPr="00046A59" w:rsidRDefault="00AA77CF">
      <w:pPr>
        <w:pStyle w:val="Heading2"/>
        <w:rPr>
          <w:color w:val="002060"/>
        </w:rPr>
      </w:pPr>
      <w:r w:rsidRPr="00046A59">
        <w:rPr>
          <w:color w:val="002060"/>
        </w:rPr>
        <w:t>Other Information</w:t>
      </w:r>
    </w:p>
    <w:p w14:paraId="0340B55B" w14:textId="0DF0FDBC" w:rsidR="00737A63" w:rsidRDefault="00605EFC">
      <w:r>
        <w:t>Observers:</w:t>
      </w:r>
      <w:r w:rsidR="00046A59">
        <w:t xml:space="preserve">  </w:t>
      </w:r>
      <w:r w:rsidR="00555DF7">
        <w:t>None</w:t>
      </w:r>
      <w:r w:rsidR="00046A59">
        <w:tab/>
      </w:r>
    </w:p>
    <w:p w14:paraId="3D91D5AA" w14:textId="0029E33D" w:rsidR="00737A63" w:rsidRDefault="00AA77CF" w:rsidP="00555DF7">
      <w:r>
        <w:t xml:space="preserve">Resources </w:t>
      </w:r>
      <w:sdt>
        <w:sdtPr>
          <w:id w:val="-329751391"/>
          <w:placeholder>
            <w:docPart w:val="70B887FB8DDA4EE3BCA417477736557B"/>
          </w:placeholder>
          <w15:appearance w15:val="hidden"/>
        </w:sdtPr>
        <w:sdtEndPr/>
        <w:sdtContent>
          <w:r w:rsidR="002C6DAC">
            <w:tab/>
          </w:r>
        </w:sdtContent>
      </w:sdt>
    </w:p>
    <w:p w14:paraId="1DC3F15B" w14:textId="2BFB2733" w:rsidR="00FD3FAE" w:rsidRDefault="00FD3FAE" w:rsidP="00FD3FAE">
      <w:pPr>
        <w:rPr>
          <w:b/>
          <w:bCs/>
          <w:color w:val="1E4E79"/>
          <w:sz w:val="24"/>
          <w:szCs w:val="24"/>
        </w:rPr>
      </w:pPr>
      <w:r>
        <w:rPr>
          <w:b/>
          <w:bCs/>
          <w:color w:val="1E4E79"/>
          <w:sz w:val="24"/>
          <w:szCs w:val="24"/>
        </w:rPr>
        <w:t>Notes</w:t>
      </w:r>
      <w:r w:rsidR="00555DF7">
        <w:rPr>
          <w:b/>
          <w:bCs/>
          <w:color w:val="1E4E79"/>
          <w:sz w:val="24"/>
          <w:szCs w:val="24"/>
        </w:rPr>
        <w:t>:</w:t>
      </w:r>
    </w:p>
    <w:p w14:paraId="5D1B8759" w14:textId="2B550257" w:rsidR="00AB5B2E" w:rsidRDefault="00AB5B2E" w:rsidP="00FD3FAE">
      <w:pPr>
        <w:rPr>
          <w:b/>
          <w:bCs/>
          <w:color w:val="1E4E79"/>
          <w:sz w:val="24"/>
          <w:szCs w:val="24"/>
        </w:rPr>
      </w:pPr>
      <w:r>
        <w:rPr>
          <w:b/>
          <w:bCs/>
          <w:color w:val="1E4E79"/>
          <w:sz w:val="24"/>
          <w:szCs w:val="24"/>
        </w:rPr>
        <w:t>Kristina</w:t>
      </w:r>
      <w:r w:rsidR="003D4B22">
        <w:rPr>
          <w:b/>
          <w:bCs/>
          <w:color w:val="1E4E79"/>
          <w:sz w:val="24"/>
          <w:szCs w:val="24"/>
        </w:rPr>
        <w:t xml:space="preserve"> Hardin, the UI Lead from the Financial Services Technology division was our guest to discuss having her speak to the IIBA member future meeting.  She described to us her methods for approaching new projects, just a few of the tools she uses are:  Interviews/One on conversations with team members, personal profiles to build persona’s, understanding pain points as well as what works currently.  She also hosts workshops to develop a vision for the project </w:t>
      </w:r>
      <w:r w:rsidR="00605EFC">
        <w:rPr>
          <w:b/>
          <w:bCs/>
          <w:color w:val="1E4E79"/>
          <w:sz w:val="24"/>
          <w:szCs w:val="24"/>
        </w:rPr>
        <w:t>using the method of</w:t>
      </w:r>
      <w:bookmarkStart w:id="0" w:name="_GoBack"/>
      <w:bookmarkEnd w:id="0"/>
      <w:r w:rsidR="003D4B22">
        <w:rPr>
          <w:b/>
          <w:bCs/>
          <w:color w:val="1E4E79"/>
          <w:sz w:val="24"/>
          <w:szCs w:val="24"/>
        </w:rPr>
        <w:t xml:space="preserve"> “Distilling” to derive high level requirements such as features, navigation and metrics.  </w:t>
      </w:r>
    </w:p>
    <w:p w14:paraId="38D91830" w14:textId="33093748" w:rsidR="003D4B22" w:rsidRDefault="003D4B22" w:rsidP="00FD3FAE">
      <w:pPr>
        <w:rPr>
          <w:b/>
          <w:bCs/>
          <w:color w:val="1E4E79"/>
          <w:sz w:val="24"/>
          <w:szCs w:val="24"/>
        </w:rPr>
      </w:pPr>
      <w:r>
        <w:rPr>
          <w:b/>
          <w:bCs/>
          <w:color w:val="1E4E79"/>
          <w:sz w:val="24"/>
          <w:szCs w:val="24"/>
        </w:rPr>
        <w:t xml:space="preserve">We all agreed this topic would of great value </w:t>
      </w:r>
      <w:r w:rsidR="00605EFC">
        <w:rPr>
          <w:b/>
          <w:bCs/>
          <w:color w:val="1E4E79"/>
          <w:sz w:val="24"/>
          <w:szCs w:val="24"/>
        </w:rPr>
        <w:t>and interest to others.  We hope to have her scheduled to speak in the April meeting.</w:t>
      </w:r>
    </w:p>
    <w:p w14:paraId="039A902A" w14:textId="117EAB9B" w:rsidR="00605EFC" w:rsidRDefault="00605EFC" w:rsidP="00FD3FAE">
      <w:pPr>
        <w:rPr>
          <w:b/>
          <w:bCs/>
          <w:color w:val="1E4E79"/>
          <w:sz w:val="24"/>
          <w:szCs w:val="24"/>
        </w:rPr>
      </w:pPr>
    </w:p>
    <w:p w14:paraId="438A2091" w14:textId="41F74F97" w:rsidR="00605EFC" w:rsidRDefault="00605EFC" w:rsidP="00FD3FAE">
      <w:pPr>
        <w:rPr>
          <w:b/>
          <w:bCs/>
          <w:color w:val="1E4E79"/>
          <w:sz w:val="24"/>
          <w:szCs w:val="24"/>
        </w:rPr>
      </w:pPr>
      <w:r>
        <w:rPr>
          <w:b/>
          <w:bCs/>
          <w:color w:val="1E4E79"/>
          <w:sz w:val="24"/>
          <w:szCs w:val="24"/>
        </w:rPr>
        <w:t xml:space="preserve">Nathan, reviewed his high-level plan for his topic of Change Management.  He is scheduled to speak in our upcoming March meeting.  </w:t>
      </w:r>
    </w:p>
    <w:p w14:paraId="7F302F0A" w14:textId="77777777" w:rsidR="00555DF7" w:rsidRDefault="00555DF7" w:rsidP="00FD3FAE">
      <w:pPr>
        <w:rPr>
          <w:b/>
          <w:bCs/>
          <w:color w:val="1E4E79"/>
          <w:sz w:val="24"/>
          <w:szCs w:val="24"/>
        </w:rPr>
      </w:pPr>
    </w:p>
    <w:p w14:paraId="6ABF3B41" w14:textId="4551233A" w:rsidR="00FD3FAE" w:rsidRDefault="00FD3FAE"/>
    <w:sectPr w:rsidR="00FD3FAE">
      <w:footerReference w:type="default" r:id="rId10"/>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90209D" w14:textId="77777777" w:rsidR="00154723" w:rsidRDefault="00154723">
      <w:r>
        <w:separator/>
      </w:r>
    </w:p>
  </w:endnote>
  <w:endnote w:type="continuationSeparator" w:id="0">
    <w:p w14:paraId="797EC8DE" w14:textId="77777777" w:rsidR="00154723" w:rsidRDefault="00154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0A8FF" w14:textId="4F4D2801" w:rsidR="00737A63" w:rsidRDefault="00AA77CF">
    <w:pPr>
      <w:pStyle w:val="Footer"/>
    </w:pPr>
    <w:r>
      <w:t xml:space="preserve">Page </w:t>
    </w:r>
    <w:r>
      <w:fldChar w:fldCharType="begin"/>
    </w:r>
    <w:r>
      <w:instrText xml:space="preserve"> PAGE   \* MERGEFORMAT </w:instrText>
    </w:r>
    <w:r>
      <w:fldChar w:fldCharType="separate"/>
    </w:r>
    <w:r w:rsidR="00605EF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DE56A4" w14:textId="77777777" w:rsidR="00154723" w:rsidRDefault="00154723">
      <w:r>
        <w:separator/>
      </w:r>
    </w:p>
  </w:footnote>
  <w:footnote w:type="continuationSeparator" w:id="0">
    <w:p w14:paraId="44B5EE38" w14:textId="77777777" w:rsidR="00154723" w:rsidRDefault="001547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BAA31A2"/>
    <w:multiLevelType w:val="multilevel"/>
    <w:tmpl w:val="99480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removePersonalInformation/>
  <w:removeDateAndTim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A59"/>
    <w:rsid w:val="00046A59"/>
    <w:rsid w:val="00154723"/>
    <w:rsid w:val="00196BAF"/>
    <w:rsid w:val="002C6DAC"/>
    <w:rsid w:val="003D4B22"/>
    <w:rsid w:val="00555DF7"/>
    <w:rsid w:val="00605EFC"/>
    <w:rsid w:val="00737A63"/>
    <w:rsid w:val="00AA77CF"/>
    <w:rsid w:val="00AB5B2E"/>
    <w:rsid w:val="00B37BB6"/>
    <w:rsid w:val="00FD3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EEA32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20" w:after="40" w:line="240" w:lineRule="auto"/>
      <w:ind w:left="72"/>
    </w:pPr>
    <w:rPr>
      <w:sz w:val="21"/>
      <w:szCs w:val="21"/>
    </w:rPr>
  </w:style>
  <w:style w:type="paragraph" w:styleId="Heading1">
    <w:name w:val="heading 1"/>
    <w:basedOn w:val="Normal"/>
    <w:next w:val="Normal"/>
    <w:link w:val="Heading1Char"/>
    <w:unhideWhenUsed/>
    <w:qFormat/>
    <w:pPr>
      <w:spacing w:before="0" w:after="360"/>
      <w:outlineLvl w:val="0"/>
    </w:pPr>
    <w:rPr>
      <w:rFonts w:asciiTheme="majorHAnsi" w:eastAsiaTheme="majorEastAsia" w:hAnsiTheme="majorHAnsi" w:cstheme="majorBidi"/>
      <w:color w:val="F3A447" w:themeColor="accent2"/>
      <w:sz w:val="72"/>
      <w:szCs w:val="72"/>
    </w:rPr>
  </w:style>
  <w:style w:type="paragraph" w:styleId="Heading2">
    <w:name w:val="heading 2"/>
    <w:basedOn w:val="Normal"/>
    <w:next w:val="Normal"/>
    <w:link w:val="Heading2Char"/>
    <w:unhideWhenUsed/>
    <w:qFormat/>
    <w:pPr>
      <w:pBdr>
        <w:top w:val="single" w:sz="4" w:space="1" w:color="E7BC29" w:themeColor="accent3"/>
        <w:bottom w:val="single" w:sz="12" w:space="1" w:color="E7BC29" w:themeColor="accent3"/>
      </w:pBdr>
      <w:spacing w:before="480" w:after="240"/>
      <w:ind w:left="0"/>
      <w:outlineLvl w:val="1"/>
    </w:pPr>
    <w:rPr>
      <w:rFonts w:asciiTheme="majorHAnsi" w:eastAsiaTheme="majorEastAsia" w:hAnsiTheme="majorHAnsi" w:cstheme="majorBidi"/>
      <w:color w:val="E7BC29" w:themeColor="accent3"/>
      <w:sz w:val="24"/>
      <w:szCs w:val="24"/>
    </w:rPr>
  </w:style>
  <w:style w:type="paragraph" w:styleId="Heading3">
    <w:name w:val="heading 3"/>
    <w:basedOn w:val="Normal"/>
    <w:next w:val="Normal"/>
    <w:unhideWhenUsed/>
    <w:qFormat/>
    <w:pPr>
      <w:outlineLvl w:val="2"/>
    </w:pPr>
    <w:rPr>
      <w:rFonts w:asciiTheme="majorHAnsi" w:eastAsiaTheme="majorEastAsia" w:hAnsiTheme="majorHAnsi" w:cstheme="majorBidi"/>
      <w:color w:val="A5B59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character" w:styleId="IntenseEmphasis">
    <w:name w:val="Intense Emphasis"/>
    <w:basedOn w:val="DefaultParagraphFont"/>
    <w:unhideWhenUsed/>
    <w:qFormat/>
    <w:rPr>
      <w:i/>
      <w:iCs/>
      <w:color w:val="F3A447" w:themeColor="accent2"/>
    </w:rPr>
  </w:style>
  <w:style w:type="paragraph" w:styleId="Footer">
    <w:name w:val="footer"/>
    <w:basedOn w:val="Normal"/>
    <w:link w:val="FooterChar"/>
    <w:uiPriority w:val="1"/>
    <w:unhideWhenUsed/>
    <w:pPr>
      <w:jc w:val="right"/>
    </w:pPr>
    <w:rPr>
      <w:color w:val="F3A447" w:themeColor="accent2"/>
    </w:rPr>
  </w:style>
  <w:style w:type="character" w:customStyle="1" w:styleId="FooterChar">
    <w:name w:val="Footer Char"/>
    <w:basedOn w:val="DefaultParagraphFont"/>
    <w:link w:val="Footer"/>
    <w:uiPriority w:val="1"/>
    <w:rPr>
      <w:color w:val="F3A447" w:themeColor="accent2"/>
      <w:sz w:val="21"/>
      <w:szCs w:val="21"/>
    </w:rPr>
  </w:style>
  <w:style w:type="paragraph" w:customStyle="1" w:styleId="Style1">
    <w:name w:val="Style1"/>
    <w:basedOn w:val="Heading1"/>
    <w:link w:val="Style1Char"/>
    <w:qFormat/>
    <w:rsid w:val="00046A59"/>
    <w:rPr>
      <w:color w:val="002060"/>
    </w:rPr>
  </w:style>
  <w:style w:type="paragraph" w:customStyle="1" w:styleId="Style2">
    <w:name w:val="Style2"/>
    <w:basedOn w:val="Normal"/>
    <w:qFormat/>
    <w:rsid w:val="00046A59"/>
    <w:pPr>
      <w:pBdr>
        <w:top w:val="single" w:sz="4" w:space="1" w:color="444D26" w:themeColor="text2"/>
      </w:pBdr>
      <w:spacing w:after="240"/>
      <w:jc w:val="right"/>
    </w:pPr>
    <w:rPr>
      <w:color w:val="002060"/>
    </w:rPr>
  </w:style>
  <w:style w:type="character" w:customStyle="1" w:styleId="Heading1Char">
    <w:name w:val="Heading 1 Char"/>
    <w:basedOn w:val="DefaultParagraphFont"/>
    <w:link w:val="Heading1"/>
    <w:rsid w:val="00046A59"/>
    <w:rPr>
      <w:rFonts w:asciiTheme="majorHAnsi" w:eastAsiaTheme="majorEastAsia" w:hAnsiTheme="majorHAnsi" w:cstheme="majorBidi"/>
      <w:color w:val="F3A447" w:themeColor="accent2"/>
      <w:sz w:val="72"/>
      <w:szCs w:val="72"/>
    </w:rPr>
  </w:style>
  <w:style w:type="character" w:customStyle="1" w:styleId="Style1Char">
    <w:name w:val="Style1 Char"/>
    <w:basedOn w:val="Heading1Char"/>
    <w:link w:val="Style1"/>
    <w:rsid w:val="00046A59"/>
    <w:rPr>
      <w:rFonts w:asciiTheme="majorHAnsi" w:eastAsiaTheme="majorEastAsia" w:hAnsiTheme="majorHAnsi" w:cstheme="majorBidi"/>
      <w:color w:val="002060"/>
      <w:sz w:val="72"/>
      <w:szCs w:val="72"/>
    </w:rPr>
  </w:style>
  <w:style w:type="paragraph" w:customStyle="1" w:styleId="Style3">
    <w:name w:val="Style3"/>
    <w:basedOn w:val="Heading2"/>
    <w:link w:val="Style3Char"/>
    <w:qFormat/>
    <w:rsid w:val="00046A59"/>
    <w:rPr>
      <w:color w:val="002060"/>
    </w:rPr>
  </w:style>
  <w:style w:type="character" w:customStyle="1" w:styleId="Heading2Char">
    <w:name w:val="Heading 2 Char"/>
    <w:basedOn w:val="DefaultParagraphFont"/>
    <w:link w:val="Heading2"/>
    <w:rsid w:val="00046A59"/>
    <w:rPr>
      <w:rFonts w:asciiTheme="majorHAnsi" w:eastAsiaTheme="majorEastAsia" w:hAnsiTheme="majorHAnsi" w:cstheme="majorBidi"/>
      <w:color w:val="E7BC29" w:themeColor="accent3"/>
      <w:sz w:val="24"/>
      <w:szCs w:val="24"/>
    </w:rPr>
  </w:style>
  <w:style w:type="character" w:customStyle="1" w:styleId="Style3Char">
    <w:name w:val="Style3 Char"/>
    <w:basedOn w:val="Heading2Char"/>
    <w:link w:val="Style3"/>
    <w:rsid w:val="00046A59"/>
    <w:rPr>
      <w:rFonts w:asciiTheme="majorHAnsi" w:eastAsiaTheme="majorEastAsia" w:hAnsiTheme="majorHAnsi" w:cstheme="majorBidi"/>
      <w:color w:val="00206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288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linM\AppData\Roaming\Microsoft\Templates\Team%20meeting%20agenda%20(inform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DEEBA54A0DC40B39DEA667F053921E3"/>
        <w:category>
          <w:name w:val="General"/>
          <w:gallery w:val="placeholder"/>
        </w:category>
        <w:types>
          <w:type w:val="bbPlcHdr"/>
        </w:types>
        <w:behaviors>
          <w:behavior w:val="content"/>
        </w:behaviors>
        <w:guid w:val="{AB743486-DFAB-4678-A77D-DE4A05DCF221}"/>
      </w:docPartPr>
      <w:docPartBody>
        <w:p w:rsidR="004D1D16" w:rsidRDefault="004D1D16">
          <w:pPr>
            <w:pStyle w:val="2DEEBA54A0DC40B39DEA667F053921E3"/>
          </w:pPr>
          <w:r>
            <w:t>Team Meeting</w:t>
          </w:r>
        </w:p>
      </w:docPartBody>
    </w:docPart>
    <w:docPart>
      <w:docPartPr>
        <w:name w:val="4573D9F0930F4F7E9BF8A2B8D161A373"/>
        <w:category>
          <w:name w:val="General"/>
          <w:gallery w:val="placeholder"/>
        </w:category>
        <w:types>
          <w:type w:val="bbPlcHdr"/>
        </w:types>
        <w:behaviors>
          <w:behavior w:val="content"/>
        </w:behaviors>
        <w:guid w:val="{8FF9A3CD-89AF-46B1-AB3C-9D75EE16CD71}"/>
      </w:docPartPr>
      <w:docPartBody>
        <w:p w:rsidR="004D1D16" w:rsidRDefault="004D1D16">
          <w:pPr>
            <w:pStyle w:val="4573D9F0930F4F7E9BF8A2B8D161A373"/>
          </w:pPr>
          <w:r>
            <w:t>[Date | time]</w:t>
          </w:r>
        </w:p>
      </w:docPartBody>
    </w:docPart>
    <w:docPart>
      <w:docPartPr>
        <w:name w:val="1F550089752A4F70B860FB2E1256F704"/>
        <w:category>
          <w:name w:val="General"/>
          <w:gallery w:val="placeholder"/>
        </w:category>
        <w:types>
          <w:type w:val="bbPlcHdr"/>
        </w:types>
        <w:behaviors>
          <w:behavior w:val="content"/>
        </w:behaviors>
        <w:guid w:val="{57A518D0-AA8E-479E-80A3-B73630BA4349}"/>
      </w:docPartPr>
      <w:docPartBody>
        <w:p w:rsidR="004D1D16" w:rsidRDefault="004D1D16">
          <w:pPr>
            <w:pStyle w:val="1F550089752A4F70B860FB2E1256F704"/>
          </w:pPr>
          <w:r>
            <w:t>[Location]</w:t>
          </w:r>
        </w:p>
      </w:docPartBody>
    </w:docPart>
    <w:docPart>
      <w:docPartPr>
        <w:name w:val="ACA450CEB45149E4A374FD3788FD4F41"/>
        <w:category>
          <w:name w:val="General"/>
          <w:gallery w:val="placeholder"/>
        </w:category>
        <w:types>
          <w:type w:val="bbPlcHdr"/>
        </w:types>
        <w:behaviors>
          <w:behavior w:val="content"/>
        </w:behaviors>
        <w:guid w:val="{3AC16AB1-BFD5-45DE-9FF5-D99DC857C8D7}"/>
      </w:docPartPr>
      <w:docPartBody>
        <w:p w:rsidR="004D1D16" w:rsidRDefault="004D1D16">
          <w:pPr>
            <w:pStyle w:val="ACA450CEB45149E4A374FD3788FD4F41"/>
          </w:pPr>
          <w:r>
            <w:t>[Meeting called by]</w:t>
          </w:r>
        </w:p>
      </w:docPartBody>
    </w:docPart>
    <w:docPart>
      <w:docPartPr>
        <w:name w:val="7B97643C3AAD4E1BA6185FE5DB150905"/>
        <w:category>
          <w:name w:val="General"/>
          <w:gallery w:val="placeholder"/>
        </w:category>
        <w:types>
          <w:type w:val="bbPlcHdr"/>
        </w:types>
        <w:behaviors>
          <w:behavior w:val="content"/>
        </w:behaviors>
        <w:guid w:val="{CD883F4A-A11A-4779-B805-95159E1B47B3}"/>
      </w:docPartPr>
      <w:docPartBody>
        <w:p w:rsidR="004D1D16" w:rsidRDefault="004D1D16">
          <w:pPr>
            <w:pStyle w:val="7B97643C3AAD4E1BA6185FE5DB150905"/>
          </w:pPr>
          <w:r>
            <w:t>[Type of meeting]</w:t>
          </w:r>
        </w:p>
      </w:docPartBody>
    </w:docPart>
    <w:docPart>
      <w:docPartPr>
        <w:name w:val="60E84E4668E5405C86ED76DFB1C3272C"/>
        <w:category>
          <w:name w:val="General"/>
          <w:gallery w:val="placeholder"/>
        </w:category>
        <w:types>
          <w:type w:val="bbPlcHdr"/>
        </w:types>
        <w:behaviors>
          <w:behavior w:val="content"/>
        </w:behaviors>
        <w:guid w:val="{DB336172-7343-4C8D-AE60-EAEBD23D471C}"/>
      </w:docPartPr>
      <w:docPartBody>
        <w:p w:rsidR="004D1D16" w:rsidRDefault="004D1D16">
          <w:pPr>
            <w:pStyle w:val="60E84E4668E5405C86ED76DFB1C3272C"/>
          </w:pPr>
          <w:r>
            <w:t>[Facilitator]</w:t>
          </w:r>
        </w:p>
      </w:docPartBody>
    </w:docPart>
    <w:docPart>
      <w:docPartPr>
        <w:name w:val="4E18D217E4284FFCAB68D2DADEF461C1"/>
        <w:category>
          <w:name w:val="General"/>
          <w:gallery w:val="placeholder"/>
        </w:category>
        <w:types>
          <w:type w:val="bbPlcHdr"/>
        </w:types>
        <w:behaviors>
          <w:behavior w:val="content"/>
        </w:behaviors>
        <w:guid w:val="{0438CB57-9496-40EB-A9E0-56DAFD11AB88}"/>
      </w:docPartPr>
      <w:docPartBody>
        <w:p w:rsidR="004D1D16" w:rsidRDefault="004D1D16">
          <w:pPr>
            <w:pStyle w:val="4E18D217E4284FFCAB68D2DADEF461C1"/>
          </w:pPr>
          <w:r>
            <w:t>[Note taker]</w:t>
          </w:r>
        </w:p>
      </w:docPartBody>
    </w:docPart>
    <w:docPart>
      <w:docPartPr>
        <w:name w:val="CCC7A8538DB54EB1878F47EE0DFBA5CE"/>
        <w:category>
          <w:name w:val="General"/>
          <w:gallery w:val="placeholder"/>
        </w:category>
        <w:types>
          <w:type w:val="bbPlcHdr"/>
        </w:types>
        <w:behaviors>
          <w:behavior w:val="content"/>
        </w:behaviors>
        <w:guid w:val="{59EFA146-C8DE-4208-8AD7-076C95BE5872}"/>
      </w:docPartPr>
      <w:docPartBody>
        <w:p w:rsidR="004D1D16" w:rsidRDefault="004D1D16">
          <w:pPr>
            <w:pStyle w:val="CCC7A8538DB54EB1878F47EE0DFBA5CE"/>
          </w:pPr>
          <w:r>
            <w:t>[Please read]</w:t>
          </w:r>
        </w:p>
      </w:docPartBody>
    </w:docPart>
    <w:docPart>
      <w:docPartPr>
        <w:name w:val="3744A66E78C64F54A2B72D31E44D96A5"/>
        <w:category>
          <w:name w:val="General"/>
          <w:gallery w:val="placeholder"/>
        </w:category>
        <w:types>
          <w:type w:val="bbPlcHdr"/>
        </w:types>
        <w:behaviors>
          <w:behavior w:val="content"/>
        </w:behaviors>
        <w:guid w:val="{6373CD53-16E5-4BE2-80A6-3DF5279B7B29}"/>
      </w:docPartPr>
      <w:docPartBody>
        <w:p w:rsidR="004D1D16" w:rsidRDefault="004D1D16">
          <w:pPr>
            <w:pStyle w:val="3744A66E78C64F54A2B72D31E44D96A5"/>
          </w:pPr>
          <w:r>
            <w:t>[Please bring]</w:t>
          </w:r>
        </w:p>
      </w:docPartBody>
    </w:docPart>
    <w:docPart>
      <w:docPartPr>
        <w:name w:val="70B887FB8DDA4EE3BCA417477736557B"/>
        <w:category>
          <w:name w:val="General"/>
          <w:gallery w:val="placeholder"/>
        </w:category>
        <w:types>
          <w:type w:val="bbPlcHdr"/>
        </w:types>
        <w:behaviors>
          <w:behavior w:val="content"/>
        </w:behaviors>
        <w:guid w:val="{64E5AC41-313B-4153-949A-859F2A2F2E17}"/>
      </w:docPartPr>
      <w:docPartBody>
        <w:p w:rsidR="004D1D16" w:rsidRDefault="004D1D16">
          <w:pPr>
            <w:pStyle w:val="70B887FB8DDA4EE3BCA417477736557B"/>
          </w:pPr>
          <w:r>
            <w:t>[Resources]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D16"/>
    <w:rsid w:val="004D1D16"/>
    <w:rsid w:val="00EC0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EEBA54A0DC40B39DEA667F053921E3">
    <w:name w:val="2DEEBA54A0DC40B39DEA667F053921E3"/>
  </w:style>
  <w:style w:type="paragraph" w:customStyle="1" w:styleId="4573D9F0930F4F7E9BF8A2B8D161A373">
    <w:name w:val="4573D9F0930F4F7E9BF8A2B8D161A373"/>
  </w:style>
  <w:style w:type="paragraph" w:customStyle="1" w:styleId="1F550089752A4F70B860FB2E1256F704">
    <w:name w:val="1F550089752A4F70B860FB2E1256F704"/>
  </w:style>
  <w:style w:type="paragraph" w:customStyle="1" w:styleId="ACA450CEB45149E4A374FD3788FD4F41">
    <w:name w:val="ACA450CEB45149E4A374FD3788FD4F41"/>
  </w:style>
  <w:style w:type="paragraph" w:customStyle="1" w:styleId="7B97643C3AAD4E1BA6185FE5DB150905">
    <w:name w:val="7B97643C3AAD4E1BA6185FE5DB150905"/>
  </w:style>
  <w:style w:type="paragraph" w:customStyle="1" w:styleId="60E84E4668E5405C86ED76DFB1C3272C">
    <w:name w:val="60E84E4668E5405C86ED76DFB1C3272C"/>
  </w:style>
  <w:style w:type="paragraph" w:customStyle="1" w:styleId="4E18D217E4284FFCAB68D2DADEF461C1">
    <w:name w:val="4E18D217E4284FFCAB68D2DADEF461C1"/>
  </w:style>
  <w:style w:type="paragraph" w:customStyle="1" w:styleId="0D53E69185A8474CA54CC5461D1F6B6A">
    <w:name w:val="0D53E69185A8474CA54CC5461D1F6B6A"/>
  </w:style>
  <w:style w:type="paragraph" w:customStyle="1" w:styleId="50471BBE69A842AE92BF2EBEB8B7C5A4">
    <w:name w:val="50471BBE69A842AE92BF2EBEB8B7C5A4"/>
  </w:style>
  <w:style w:type="paragraph" w:customStyle="1" w:styleId="CCC7A8538DB54EB1878F47EE0DFBA5CE">
    <w:name w:val="CCC7A8538DB54EB1878F47EE0DFBA5CE"/>
  </w:style>
  <w:style w:type="paragraph" w:customStyle="1" w:styleId="3744A66E78C64F54A2B72D31E44D96A5">
    <w:name w:val="3744A66E78C64F54A2B72D31E44D96A5"/>
  </w:style>
  <w:style w:type="paragraph" w:customStyle="1" w:styleId="3A548DA9BA8F447AA903735C6FD0540F">
    <w:name w:val="3A548DA9BA8F447AA903735C6FD0540F"/>
  </w:style>
  <w:style w:type="paragraph" w:customStyle="1" w:styleId="1E1B0FF0329649DBADCC12B39FBDC6CD">
    <w:name w:val="1E1B0FF0329649DBADCC12B39FBDC6CD"/>
  </w:style>
  <w:style w:type="paragraph" w:customStyle="1" w:styleId="48EB2B0DFA2B4E059283C7405EF089E3">
    <w:name w:val="48EB2B0DFA2B4E059283C7405EF089E3"/>
  </w:style>
  <w:style w:type="paragraph" w:customStyle="1" w:styleId="D67F72708C104A69B2D57351747AEF37">
    <w:name w:val="D67F72708C104A69B2D57351747AEF37"/>
  </w:style>
  <w:style w:type="paragraph" w:customStyle="1" w:styleId="70B887FB8DDA4EE3BCA417477736557B">
    <w:name w:val="70B887FB8DDA4EE3BCA417477736557B"/>
  </w:style>
  <w:style w:type="paragraph" w:customStyle="1" w:styleId="1C457CEBC9F94137887133D07FB1AE6E">
    <w:name w:val="1C457CEBC9F94137887133D07FB1AE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entury Gothic-Palatino Linotyp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IntegralV7">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42448713-48CF-40FF-A256-E269CDCF584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6FDBE00BD8E441B4E1AEDC3455F101" ma:contentTypeVersion="0" ma:contentTypeDescription="Create a new document." ma:contentTypeScope="" ma:versionID="66a58a6c5b7ce73023b41f90de67fdc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6B49D0-6CE6-4EF2-8A64-6D60E0E19A8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ED2353D-8AF0-41FE-A5D2-8BAE154B8046}">
  <ds:schemaRefs>
    <ds:schemaRef ds:uri="http://schemas.microsoft.com/sharepoint/v3/contenttype/forms"/>
  </ds:schemaRefs>
</ds:datastoreItem>
</file>

<file path=customXml/itemProps3.xml><?xml version="1.0" encoding="utf-8"?>
<ds:datastoreItem xmlns:ds="http://schemas.openxmlformats.org/officeDocument/2006/customXml" ds:itemID="{FE86F501-1C22-4650-9C57-86BCF4042146}"/>
</file>

<file path=docProps/app.xml><?xml version="1.0" encoding="utf-8"?>
<Properties xmlns="http://schemas.openxmlformats.org/officeDocument/2006/extended-properties" xmlns:vt="http://schemas.openxmlformats.org/officeDocument/2006/docPropsVTypes">
  <Template>Team meeting agenda (informal).dotx</Template>
  <TotalTime>0</TotalTime>
  <Pages>2</Pages>
  <Words>218</Words>
  <Characters>1249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2018-03-16T16:51:00Z</dcterms:created>
  <dcterms:modified xsi:type="dcterms:W3CDTF">2018-03-16T19:44:00Z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TC034630729991</vt:lpwstr>
  </property>
  <property fmtid="{D5CDD505-2E9C-101B-9397-08002B2CF9AE}" pid="3" name="ContentTypeId">
    <vt:lpwstr>0x010100626FDBE00BD8E441B4E1AEDC3455F101</vt:lpwstr>
  </property>
</Properties>
</file>